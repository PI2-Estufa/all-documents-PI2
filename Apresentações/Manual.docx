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front and back cover of booklet"/>
      </w:tblPr>
      <w:tblGrid>
        <w:gridCol w:w="6347"/>
        <w:gridCol w:w="813"/>
        <w:gridCol w:w="813"/>
        <w:gridCol w:w="6139"/>
      </w:tblGrid>
      <w:tr w:rsidR="00761DCE" w:rsidRPr="0085686B">
        <w:trPr>
          <w:trHeight w:hRule="exact" w:val="10152"/>
        </w:trPr>
        <w:tc>
          <w:tcPr>
            <w:tcW w:w="6192" w:type="dxa"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Back cover layout"/>
            </w:tblPr>
            <w:tblGrid>
              <w:gridCol w:w="6347"/>
            </w:tblGrid>
            <w:tr w:rsidR="00761DCE">
              <w:trPr>
                <w:trHeight w:val="7920"/>
              </w:trPr>
              <w:tc>
                <w:tcPr>
                  <w:tcW w:w="5000" w:type="pct"/>
                </w:tcPr>
                <w:p w:rsidR="00761DCE" w:rsidRPr="00AD6379" w:rsidRDefault="00AD6379">
                  <w:pPr>
                    <w:pStyle w:val="Heading2"/>
                    <w:spacing w:before="0"/>
                    <w:rPr>
                      <w:lang w:val="pt-BR"/>
                    </w:rPr>
                  </w:pPr>
                  <w:r w:rsidRPr="00AD6379">
                    <w:rPr>
                      <w:lang w:val="pt-BR"/>
                    </w:rPr>
                    <w:t>Quem somos</w:t>
                  </w:r>
                </w:p>
                <w:p w:rsidR="00761DCE" w:rsidRPr="00AD6379" w:rsidRDefault="00AD6379">
                  <w:pPr>
                    <w:rPr>
                      <w:lang w:val="pt-BR"/>
                    </w:rPr>
                  </w:pPr>
                  <w:r w:rsidRPr="00AD6379">
                    <w:rPr>
                      <w:lang w:val="pt-BR"/>
                    </w:rPr>
                    <w:t>Grupo interdisc</w:t>
                  </w:r>
                  <w:r w:rsidR="00AF09F1">
                    <w:rPr>
                      <w:lang w:val="pt-BR"/>
                    </w:rPr>
                    <w:t>iplinar</w:t>
                  </w:r>
                  <w:r w:rsidRPr="00AD6379">
                    <w:rPr>
                      <w:lang w:val="pt-BR"/>
                    </w:rPr>
                    <w:t xml:space="preserve"> de  de PI2 </w:t>
                  </w:r>
                </w:p>
                <w:p w:rsidR="00761DCE" w:rsidRDefault="00AF09F1">
                  <w:pPr>
                    <w:pStyle w:val="ListBullet"/>
                  </w:pPr>
                  <w:proofErr w:type="spellStart"/>
                  <w:r>
                    <w:t>Realizando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projetos</w:t>
                  </w:r>
                  <w:proofErr w:type="spellEnd"/>
                  <w:r>
                    <w:t xml:space="preserve"> com </w:t>
                  </w:r>
                  <w:proofErr w:type="spellStart"/>
                  <w:r>
                    <w:t>eficiencia</w:t>
                  </w:r>
                  <w:proofErr w:type="spellEnd"/>
                </w:p>
                <w:p w:rsidR="00761DCE" w:rsidRPr="00AD6379" w:rsidRDefault="00AD6379">
                  <w:pPr>
                    <w:pStyle w:val="Heading2"/>
                    <w:rPr>
                      <w:lang w:val="pt-BR"/>
                    </w:rPr>
                  </w:pPr>
                  <w:r w:rsidRPr="00AD6379">
                    <w:rPr>
                      <w:lang w:val="pt-BR"/>
                    </w:rPr>
                    <w:t>Contato</w:t>
                  </w:r>
                </w:p>
                <w:p w:rsidR="00761DCE" w:rsidRPr="00AD6379" w:rsidRDefault="00AD6379">
                  <w:pPr>
                    <w:rPr>
                      <w:lang w:val="pt-BR"/>
                    </w:rPr>
                  </w:pPr>
                  <w:r w:rsidRPr="00AD6379">
                    <w:rPr>
                      <w:lang w:val="pt-BR"/>
                    </w:rPr>
                    <w:t>Unb gama</w:t>
                  </w:r>
                  <w:r w:rsidR="0085686B">
                    <w:rPr>
                      <w:lang w:val="pt-BR"/>
                    </w:rPr>
                    <w:t xml:space="preserve"> </w:t>
                  </w:r>
                  <w:r w:rsidRPr="00AD6379">
                    <w:rPr>
                      <w:lang w:val="pt-BR"/>
                    </w:rPr>
                    <w:t>, proximo ao BRT</w:t>
                  </w:r>
                  <w:r w:rsidR="0085686B">
                    <w:rPr>
                      <w:lang w:val="pt-BR"/>
                    </w:rPr>
                    <w:t>.</w:t>
                  </w:r>
                </w:p>
                <w:sdt>
                  <w:sdtPr>
                    <w:rPr>
                      <w:lang w:val="pt-BR"/>
                    </w:rPr>
                    <w:alias w:val="Company Address"/>
                    <w:tag w:val=""/>
                    <w:id w:val="-1057700626"/>
                    <w:placeholder>
                      <w:docPart w:val="CFB2528E99454FC7BC3637816E3AE8D5"/>
                    </w:placeholder>
                    <w:dataBinding w:prefixMappings="xmlns:ns0='http://schemas.microsoft.com/office/2006/coverPageProps' " w:xpath="/ns0:CoverPageProperties[1]/ns0:CompanyAddress[1]" w:storeItemID="{55AF091B-3C7A-41E3-B477-F2FDAA23CFDA}"/>
                    <w15:appearance w15:val="hidden"/>
                    <w:text w:multiLine="1"/>
                  </w:sdtPr>
                  <w:sdtContent>
                    <w:p w:rsidR="00761DCE" w:rsidRPr="005D0B62" w:rsidRDefault="0085686B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Gama,Brasília,DF,CNPJ</w:t>
                      </w:r>
                    </w:p>
                  </w:sdtContent>
                </w:sdt>
                <w:p w:rsidR="00761DCE" w:rsidRPr="005D0B62" w:rsidRDefault="009668D1">
                  <w:pPr>
                    <w:pStyle w:val="ContactInfo"/>
                    <w:rPr>
                      <w:lang w:val="pt-BR"/>
                    </w:rPr>
                  </w:pPr>
                  <w:r w:rsidRPr="005D0B62">
                    <w:rPr>
                      <w:lang w:val="pt-BR"/>
                    </w:rPr>
                    <w:t xml:space="preserve">Phone: </w:t>
                  </w:r>
                  <w:r w:rsidR="005D0B62" w:rsidRPr="005D0B62">
                    <w:rPr>
                      <w:lang w:val="pt-BR"/>
                    </w:rPr>
                    <w:t>982112299</w:t>
                  </w:r>
                </w:p>
                <w:p w:rsidR="00761DCE" w:rsidRPr="005D0B62" w:rsidRDefault="009668D1">
                  <w:pPr>
                    <w:pStyle w:val="ContactInfo"/>
                  </w:pPr>
                  <w:r w:rsidRPr="005D0B62">
                    <w:t xml:space="preserve">Email: </w:t>
                  </w:r>
                  <w:r w:rsidR="005D0B62" w:rsidRPr="005D0B62">
                    <w:t>myronrc@gmail.com</w:t>
                  </w:r>
                </w:p>
                <w:p w:rsidR="00761DCE" w:rsidRDefault="009668D1" w:rsidP="005D0B62">
                  <w:pPr>
                    <w:pStyle w:val="ContactInfo"/>
                  </w:pPr>
                  <w:r>
                    <w:t xml:space="preserve">Web: </w:t>
                  </w:r>
                  <w:r w:rsidR="005D0B62">
                    <w:t>www.fga.unb.br</w:t>
                  </w:r>
                </w:p>
              </w:tc>
            </w:tr>
            <w:tr w:rsidR="00761DCE" w:rsidRPr="005D0B62">
              <w:trPr>
                <w:trHeight w:val="2232"/>
              </w:trPr>
              <w:tc>
                <w:tcPr>
                  <w:tcW w:w="5000" w:type="pct"/>
                  <w:vAlign w:val="bottom"/>
                </w:tcPr>
                <w:tbl>
                  <w:tblPr>
                    <w:tblW w:w="6346" w:type="dxa"/>
                    <w:tblCellMar>
                      <w:left w:w="0" w:type="dxa"/>
                      <w:right w:w="144" w:type="dxa"/>
                    </w:tblCellMar>
                    <w:tblLook w:val="04A0" w:firstRow="1" w:lastRow="0" w:firstColumn="1" w:lastColumn="0" w:noHBand="0" w:noVBand="1"/>
                    <w:tblDescription w:val="Logo and contact info"/>
                  </w:tblPr>
                  <w:tblGrid>
                    <w:gridCol w:w="2445"/>
                    <w:gridCol w:w="3901"/>
                  </w:tblGrid>
                  <w:tr w:rsidR="00761DCE" w:rsidRPr="005D0B62">
                    <w:tc>
                      <w:tcPr>
                        <w:tcW w:w="1530" w:type="dxa"/>
                        <w:vAlign w:val="bottom"/>
                      </w:tcPr>
                      <w:p w:rsidR="00761DCE" w:rsidRDefault="005D0B62">
                        <w:pPr>
                          <w:pStyle w:val="NoSpacing"/>
                        </w:pPr>
                        <w:r>
                          <w:object w:dxaOrig="6200" w:dyaOrig="5570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5" type="#_x0000_t75" style="width:114.75pt;height:103.35pt" o:ole="">
                              <v:imagedata r:id="rId8" o:title=""/>
                            </v:shape>
                            <o:OLEObject Type="Embed" ProgID="PBrush" ShapeID="_x0000_i1025" DrawAspect="Content" ObjectID="_1591140015" r:id="rId9"/>
                          </w:object>
                        </w:r>
                      </w:p>
                    </w:tc>
                    <w:tc>
                      <w:tcPr>
                        <w:tcW w:w="4816" w:type="dxa"/>
                        <w:vAlign w:val="bottom"/>
                      </w:tcPr>
                      <w:p w:rsidR="00761DCE" w:rsidRPr="005D0B62" w:rsidRDefault="009668D1">
                        <w:pPr>
                          <w:pStyle w:val="Heading4"/>
                          <w:rPr>
                            <w:lang w:val="pt-BR"/>
                          </w:rPr>
                        </w:pPr>
                        <w:sdt>
                          <w:sdtPr>
                            <w:rPr>
                              <w:lang w:val="pt-BR"/>
                            </w:rPr>
                            <w:alias w:val="Company Name"/>
                            <w:tag w:val=""/>
                            <w:id w:val="-352183792"/>
                            <w:placeholder>
                              <w:docPart w:val="5D87C18A9E5D429E91DB714FA60C402D"/>
                            </w:placeholder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 w:rsidR="0085686B">
                              <w:rPr>
                                <w:lang w:val="pt-BR"/>
                              </w:rPr>
                              <w:t>Projetos integrados industria brasileira</w:t>
                            </w:r>
                          </w:sdtContent>
                        </w:sdt>
                      </w:p>
                      <w:sdt>
                        <w:sdtPr>
                          <w:rPr>
                            <w:lang w:val="pt-BR"/>
                          </w:rPr>
                          <w:alias w:val="Company Address"/>
                          <w:tag w:val=""/>
                          <w:id w:val="758407760"/>
                          <w:placeholder>
                            <w:docPart w:val="CFB2528E99454FC7BC3637816E3AE8D5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Content>
                          <w:p w:rsidR="00761DCE" w:rsidRPr="005D0B62" w:rsidRDefault="005D0B62" w:rsidP="005D0B62">
                            <w:pPr>
                              <w:pStyle w:val="NoSpacing"/>
                              <w:rPr>
                                <w:lang w:val="pt-BR"/>
                              </w:rPr>
                            </w:pPr>
                            <w:r w:rsidRPr="005D0B62">
                              <w:rPr>
                                <w:lang w:val="pt-BR"/>
                              </w:rPr>
                              <w:t>Gama,Bras</w:t>
                            </w:r>
                            <w:r>
                              <w:rPr>
                                <w:lang w:val="pt-BR"/>
                              </w:rPr>
                              <w:t>ília,DF</w:t>
                            </w:r>
                            <w:r w:rsidR="0085686B">
                              <w:rPr>
                                <w:lang w:val="pt-BR"/>
                              </w:rPr>
                              <w:t>,CNPJ</w:t>
                            </w:r>
                          </w:p>
                        </w:sdtContent>
                      </w:sdt>
                    </w:tc>
                  </w:tr>
                </w:tbl>
                <w:p w:rsidR="00761DCE" w:rsidRPr="005D0B62" w:rsidRDefault="00761DCE">
                  <w:pPr>
                    <w:pStyle w:val="NoSpacing"/>
                    <w:rPr>
                      <w:lang w:val="pt-BR"/>
                    </w:rPr>
                  </w:pPr>
                </w:p>
              </w:tc>
            </w:tr>
          </w:tbl>
          <w:p w:rsidR="00761DCE" w:rsidRPr="005D0B62" w:rsidRDefault="00761DCE">
            <w:pPr>
              <w:pStyle w:val="NoSpacing"/>
              <w:rPr>
                <w:lang w:val="pt-BR"/>
              </w:rPr>
            </w:pPr>
          </w:p>
        </w:tc>
        <w:tc>
          <w:tcPr>
            <w:tcW w:w="864" w:type="dxa"/>
          </w:tcPr>
          <w:p w:rsidR="00761DCE" w:rsidRPr="005D0B62" w:rsidRDefault="00761DCE">
            <w:pPr>
              <w:pStyle w:val="NoSpacing"/>
              <w:rPr>
                <w:lang w:val="pt-BR"/>
              </w:rPr>
            </w:pPr>
          </w:p>
        </w:tc>
        <w:tc>
          <w:tcPr>
            <w:tcW w:w="864" w:type="dxa"/>
          </w:tcPr>
          <w:p w:rsidR="00761DCE" w:rsidRPr="005D0B62" w:rsidRDefault="00761DCE">
            <w:pPr>
              <w:pStyle w:val="NoSpacing"/>
              <w:rPr>
                <w:lang w:val="pt-BR"/>
              </w:rPr>
            </w:pPr>
          </w:p>
        </w:tc>
        <w:tc>
          <w:tcPr>
            <w:tcW w:w="6192" w:type="dxa"/>
          </w:tcPr>
          <w:tbl>
            <w:tblPr>
              <w:tblpPr w:leftFromText="141" w:rightFromText="141" w:tblpY="-1102"/>
              <w:tblOverlap w:val="never"/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ront cover layout"/>
            </w:tblPr>
            <w:tblGrid>
              <w:gridCol w:w="6139"/>
            </w:tblGrid>
            <w:tr w:rsidR="00761DCE" w:rsidTr="005D0B62">
              <w:trPr>
                <w:trHeight w:val="4363"/>
              </w:trPr>
              <w:tc>
                <w:tcPr>
                  <w:tcW w:w="5000" w:type="pct"/>
                  <w:vAlign w:val="bottom"/>
                </w:tcPr>
                <w:p w:rsidR="009668D1" w:rsidRDefault="005D0B62" w:rsidP="00AF09F1">
                  <w:pPr>
                    <w:pStyle w:val="Title"/>
                  </w:pPr>
                  <w:r>
                    <w:t xml:space="preserve">Greenhouse </w:t>
                  </w:r>
                  <w:proofErr w:type="spellStart"/>
                  <w:r w:rsidR="009668D1">
                    <w:t>Estufa</w:t>
                  </w:r>
                  <w:proofErr w:type="spellEnd"/>
                  <w:r w:rsidR="009668D1">
                    <w:t xml:space="preserve"> </w:t>
                  </w:r>
                  <w:proofErr w:type="spellStart"/>
                  <w:r>
                    <w:t>Hidropô</w:t>
                  </w:r>
                  <w:r w:rsidR="009668D1">
                    <w:t>nica</w:t>
                  </w:r>
                  <w:proofErr w:type="spellEnd"/>
                  <w:r w:rsidR="009668D1">
                    <w:t xml:space="preserve"> </w:t>
                  </w:r>
                  <w:proofErr w:type="spellStart"/>
                  <w:r w:rsidR="009668D1">
                    <w:t>inteligênte</w:t>
                  </w:r>
                  <w:proofErr w:type="spellEnd"/>
                  <w:r w:rsidR="009668D1">
                    <w:t xml:space="preserve"> </w:t>
                  </w:r>
                </w:p>
              </w:tc>
            </w:tr>
            <w:tr w:rsidR="00761DCE" w:rsidTr="005D0B62">
              <w:trPr>
                <w:trHeight w:val="3989"/>
              </w:trPr>
              <w:tc>
                <w:tcPr>
                  <w:tcW w:w="5000" w:type="pct"/>
                  <w:vAlign w:val="center"/>
                </w:tcPr>
                <w:tbl>
                  <w:tblPr>
                    <w:tblW w:w="5287" w:type="dxa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5287"/>
                  </w:tblGrid>
                  <w:tr w:rsidR="00761DCE" w:rsidTr="005D0B62">
                    <w:trPr>
                      <w:trHeight w:val="3604"/>
                    </w:trPr>
                    <w:tc>
                      <w:tcPr>
                        <w:tcW w:w="0" w:type="auto"/>
                      </w:tcPr>
                      <w:p w:rsidR="00761DCE" w:rsidRDefault="005D0B62">
                        <w:pPr>
                          <w:pStyle w:val="Photo"/>
                        </w:pPr>
                        <w:r>
                          <w:object w:dxaOrig="6200" w:dyaOrig="5570">
                            <v:shape id="_x0000_i1026" type="#_x0000_t75" style="width:246.65pt;height:221.7pt" o:ole="">
                              <v:imagedata r:id="rId8" o:title=""/>
                            </v:shape>
                            <o:OLEObject Type="Embed" ProgID="PBrush" ShapeID="_x0000_i1026" DrawAspect="Content" ObjectID="_1591140016" r:id="rId10"/>
                          </w:object>
                        </w:r>
                      </w:p>
                    </w:tc>
                  </w:tr>
                </w:tbl>
                <w:p w:rsidR="00761DCE" w:rsidRDefault="00761DCE">
                  <w:pPr>
                    <w:pStyle w:val="NoSpacing"/>
                    <w:jc w:val="center"/>
                  </w:pPr>
                </w:p>
              </w:tc>
            </w:tr>
            <w:tr w:rsidR="00761DCE" w:rsidRPr="0085686B" w:rsidTr="005D0B62">
              <w:trPr>
                <w:trHeight w:val="1800"/>
              </w:trPr>
              <w:tc>
                <w:tcPr>
                  <w:tcW w:w="5000" w:type="pct"/>
                </w:tcPr>
                <w:p w:rsidR="00761DCE" w:rsidRPr="0085686B" w:rsidRDefault="009668D1">
                  <w:pPr>
                    <w:pStyle w:val="Organization"/>
                    <w:rPr>
                      <w:lang w:val="pt-BR"/>
                    </w:rPr>
                  </w:pPr>
                  <w:sdt>
                    <w:sdtPr>
                      <w:rPr>
                        <w:lang w:val="pt-BR"/>
                      </w:rPr>
                      <w:alias w:val="Company Name"/>
                      <w:tag w:val=""/>
                      <w:id w:val="703292134"/>
                      <w:placeholder>
                        <w:docPart w:val="5D87C18A9E5D429E91DB714FA60C402D"/>
                      </w:placeholder>
                      <w:dataBinding w:prefixMappings="xmlns:ns0='http://schemas.openxmlformats.org/officeDocument/2006/extended-properties' " w:xpath="/ns0:Properties[1]/ns0:Company[1]" w:storeItemID="{6668398D-A668-4E3E-A5EB-62B293D839F1}"/>
                      <w15:appearance w15:val="hidden"/>
                      <w:text/>
                    </w:sdtPr>
                    <w:sdtContent>
                      <w:r w:rsidR="0085686B" w:rsidRPr="0085686B">
                        <w:rPr>
                          <w:lang w:val="pt-BR"/>
                        </w:rPr>
                        <w:t>Projetos integrados industria brasileira</w:t>
                      </w:r>
                    </w:sdtContent>
                  </w:sdt>
                </w:p>
                <w:sdt>
                  <w:sdtPr>
                    <w:id w:val="-1219047643"/>
                    <w:placeholder>
                      <w:docPart w:val="9E16A7FF7FB348708D32614C804A5499"/>
                    </w:placeholder>
                    <w:temporary/>
                    <w:showingPlcHdr/>
                    <w15:appearance w15:val="hidden"/>
                    <w:text/>
                  </w:sdtPr>
                  <w:sdtContent>
                    <w:p w:rsidR="00761DCE" w:rsidRPr="0085686B" w:rsidRDefault="009668D1">
                      <w:pPr>
                        <w:pStyle w:val="Subtitle"/>
                        <w:rPr>
                          <w:lang w:val="pt-BR"/>
                        </w:rPr>
                      </w:pPr>
                      <w:r w:rsidRPr="0085686B">
                        <w:rPr>
                          <w:lang w:val="pt-BR"/>
                        </w:rPr>
                        <w:t>[Subtitle]</w:t>
                      </w:r>
                    </w:p>
                  </w:sdtContent>
                </w:sdt>
              </w:tc>
            </w:tr>
          </w:tbl>
          <w:p w:rsidR="00761DCE" w:rsidRPr="0085686B" w:rsidRDefault="00761DCE">
            <w:pPr>
              <w:pStyle w:val="NoSpacing"/>
              <w:rPr>
                <w:lang w:val="pt-BR"/>
              </w:rPr>
            </w:pPr>
          </w:p>
        </w:tc>
      </w:tr>
    </w:tbl>
    <w:p w:rsidR="00761DCE" w:rsidRPr="0085686B" w:rsidRDefault="00761DCE">
      <w:pPr>
        <w:pStyle w:val="NoSpacing"/>
        <w:rPr>
          <w:lang w:val="pt-BR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5423"/>
        <w:gridCol w:w="379"/>
        <w:gridCol w:w="79"/>
        <w:gridCol w:w="1490"/>
        <w:gridCol w:w="142"/>
        <w:gridCol w:w="6599"/>
      </w:tblGrid>
      <w:tr w:rsidR="009668D1" w:rsidRPr="00A745E9" w:rsidTr="009668D1">
        <w:trPr>
          <w:trHeight w:hRule="exact" w:val="9792"/>
        </w:trPr>
        <w:tc>
          <w:tcPr>
            <w:tcW w:w="5423" w:type="dxa"/>
          </w:tcPr>
          <w:p w:rsidR="00AD6379" w:rsidRPr="00AF09F1" w:rsidRDefault="00AD6379">
            <w:pPr>
              <w:pStyle w:val="TOCHeading"/>
              <w:rPr>
                <w:lang w:val="pt-BR"/>
              </w:rPr>
            </w:pPr>
            <w:r w:rsidRPr="00AF09F1">
              <w:rPr>
                <w:lang w:val="pt-BR"/>
              </w:rPr>
              <w:lastRenderedPageBreak/>
              <w:t>T</w:t>
            </w:r>
            <w:r w:rsidR="005D263C" w:rsidRPr="00AF09F1">
              <w:rPr>
                <w:lang w:val="pt-BR"/>
              </w:rPr>
              <w:t>abela de conteudo</w:t>
            </w:r>
          </w:p>
          <w:p w:rsidR="00AD6379" w:rsidRPr="00AF09F1" w:rsidRDefault="00AF09F1">
            <w:pPr>
              <w:pStyle w:val="TOC1"/>
              <w:rPr>
                <w:rStyle w:val="TOCNumbers"/>
                <w:lang w:val="pt-BR"/>
              </w:rPr>
            </w:pPr>
            <w:r w:rsidRPr="005D263C">
              <w:rPr>
                <w:lang w:val="pt-BR"/>
              </w:rPr>
              <w:t>Peças inclusas</w:t>
            </w:r>
            <w:r w:rsidR="00AD6379" w:rsidRPr="00AF09F1">
              <w:rPr>
                <w:lang w:val="pt-BR"/>
              </w:rPr>
              <w:tab/>
            </w:r>
            <w:r w:rsidR="00AD6379" w:rsidRPr="00AF09F1">
              <w:rPr>
                <w:rStyle w:val="TOCNumbers"/>
                <w:lang w:val="pt-BR"/>
              </w:rPr>
              <w:t>1</w:t>
            </w:r>
          </w:p>
          <w:p w:rsidR="00AD6379" w:rsidRPr="00AF09F1" w:rsidRDefault="00AF09F1">
            <w:pPr>
              <w:pStyle w:val="TOC1"/>
              <w:rPr>
                <w:lang w:val="pt-BR"/>
              </w:rPr>
            </w:pPr>
            <w:r w:rsidRPr="00AF09F1">
              <w:rPr>
                <w:lang w:val="pt-BR"/>
              </w:rPr>
              <w:t>Iniciando</w:t>
            </w:r>
            <w:r w:rsidR="00AD6379" w:rsidRPr="00AF09F1">
              <w:rPr>
                <w:lang w:val="pt-BR"/>
              </w:rPr>
              <w:tab/>
            </w:r>
            <w:r w:rsidR="00AD6379" w:rsidRPr="00AF09F1">
              <w:rPr>
                <w:rStyle w:val="TOCNumbers"/>
                <w:lang w:val="pt-BR"/>
              </w:rPr>
              <w:t>2</w:t>
            </w:r>
          </w:p>
          <w:p w:rsidR="00AD6379" w:rsidRPr="00AF09F1" w:rsidRDefault="00AF09F1">
            <w:pPr>
              <w:pStyle w:val="TOC2"/>
              <w:rPr>
                <w:lang w:val="pt-BR"/>
              </w:rPr>
            </w:pPr>
            <w:r w:rsidRPr="00AF09F1">
              <w:rPr>
                <w:lang w:val="pt-BR"/>
              </w:rPr>
              <w:t>Peças Inclusas</w:t>
            </w:r>
            <w:r w:rsidR="00AD6379" w:rsidRPr="00AF09F1">
              <w:rPr>
                <w:lang w:val="pt-BR"/>
              </w:rPr>
              <w:tab/>
            </w:r>
            <w:r w:rsidR="00AD6379" w:rsidRPr="00AF09F1">
              <w:rPr>
                <w:rStyle w:val="TOCNumbers"/>
                <w:lang w:val="pt-BR"/>
              </w:rPr>
              <w:t>2</w:t>
            </w:r>
          </w:p>
          <w:p w:rsidR="00AD6379" w:rsidRPr="00AF09F1" w:rsidRDefault="00AF09F1">
            <w:pPr>
              <w:pStyle w:val="TOC2"/>
              <w:rPr>
                <w:lang w:val="pt-BR"/>
              </w:rPr>
            </w:pPr>
            <w:r w:rsidRPr="00AF09F1">
              <w:rPr>
                <w:lang w:val="pt-BR"/>
              </w:rPr>
              <w:t>Como configurar seu plantario</w:t>
            </w:r>
            <w:r w:rsidR="00AD6379" w:rsidRPr="00AF09F1">
              <w:rPr>
                <w:lang w:val="pt-BR"/>
              </w:rPr>
              <w:tab/>
            </w:r>
            <w:r w:rsidR="00AD6379" w:rsidRPr="00AF09F1">
              <w:rPr>
                <w:rStyle w:val="TOCNumbers"/>
                <w:lang w:val="pt-BR"/>
              </w:rPr>
              <w:t>2</w:t>
            </w:r>
          </w:p>
          <w:p w:rsidR="00AD6379" w:rsidRDefault="0085686B">
            <w:pPr>
              <w:pStyle w:val="TOC1"/>
            </w:pPr>
            <w:r>
              <w:rPr>
                <w:lang w:val="pt-BR"/>
              </w:rPr>
              <w:t>Estufa hidrop</w:t>
            </w:r>
            <w:r>
              <w:rPr>
                <w:lang w:val="pt-BR"/>
              </w:rPr>
              <w:t>ô</w:t>
            </w:r>
            <w:r>
              <w:rPr>
                <w:lang w:val="pt-BR"/>
              </w:rPr>
              <w:t>nica</w:t>
            </w:r>
            <w:r w:rsidR="00AD6379">
              <w:tab/>
            </w:r>
            <w:r w:rsidR="00AD6379">
              <w:rPr>
                <w:rStyle w:val="TOCNumbers"/>
              </w:rPr>
              <w:t>3</w:t>
            </w:r>
          </w:p>
          <w:p w:rsidR="00AD6379" w:rsidRDefault="00AD6379">
            <w:pPr>
              <w:pStyle w:val="TOC1"/>
              <w:rPr>
                <w:rStyle w:val="TOCNumbers"/>
              </w:rPr>
            </w:pPr>
            <w:r>
              <w:t>Make It Your Own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AD6379" w:rsidRDefault="00AD6379">
            <w:pPr>
              <w:pStyle w:val="TOC2"/>
            </w:pPr>
            <w:r>
              <w:t>Customize in Almost No Time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AD6379" w:rsidRDefault="00AD6379">
            <w:pPr>
              <w:pStyle w:val="TOC2"/>
              <w:rPr>
                <w:rStyle w:val="TOCNumbers"/>
              </w:rPr>
            </w:pPr>
            <w:r>
              <w:t>Make It Picture Perfect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AD6379" w:rsidRDefault="009668D1">
            <w:pPr>
              <w:pStyle w:val="TOC1"/>
            </w:pPr>
            <w:proofErr w:type="spellStart"/>
            <w:r>
              <w:t>Nossos</w:t>
            </w:r>
            <w:proofErr w:type="spellEnd"/>
            <w:r>
              <w:t xml:space="preserve"> </w:t>
            </w:r>
            <w:proofErr w:type="spellStart"/>
            <w:r>
              <w:t>Produtos</w:t>
            </w:r>
            <w:proofErr w:type="spellEnd"/>
            <w:r w:rsidR="00AD6379">
              <w:tab/>
            </w:r>
            <w:r w:rsidR="00AD6379">
              <w:rPr>
                <w:rStyle w:val="TOCNumbers"/>
              </w:rPr>
              <w:t>5</w:t>
            </w:r>
          </w:p>
        </w:tc>
        <w:tc>
          <w:tcPr>
            <w:tcW w:w="379" w:type="dxa"/>
          </w:tcPr>
          <w:p w:rsidR="00AD6379" w:rsidRDefault="00AD6379">
            <w:pPr>
              <w:pStyle w:val="NoSpacing"/>
            </w:pPr>
          </w:p>
        </w:tc>
        <w:tc>
          <w:tcPr>
            <w:tcW w:w="79" w:type="dxa"/>
          </w:tcPr>
          <w:p w:rsidR="00AD6379" w:rsidRDefault="00AD6379">
            <w:pPr>
              <w:pStyle w:val="NoSpacing"/>
            </w:pPr>
          </w:p>
        </w:tc>
        <w:tc>
          <w:tcPr>
            <w:tcW w:w="1632" w:type="dxa"/>
            <w:gridSpan w:val="2"/>
          </w:tcPr>
          <w:p w:rsidR="00AD6379" w:rsidRPr="00AD6379" w:rsidRDefault="00AD6379">
            <w:pPr>
              <w:pStyle w:val="Heading1"/>
              <w:rPr>
                <w:lang w:val="pt-BR"/>
              </w:rPr>
            </w:pPr>
          </w:p>
        </w:tc>
        <w:tc>
          <w:tcPr>
            <w:tcW w:w="6599" w:type="dxa"/>
          </w:tcPr>
          <w:p w:rsidR="00AD6379" w:rsidRPr="00AD6379" w:rsidRDefault="00AD6379">
            <w:pPr>
              <w:pStyle w:val="Heading1"/>
              <w:rPr>
                <w:lang w:val="pt-BR"/>
              </w:rPr>
            </w:pPr>
            <w:r w:rsidRPr="00AD6379">
              <w:rPr>
                <w:lang w:val="pt-BR"/>
              </w:rPr>
              <w:t xml:space="preserve">Nossos produtos </w:t>
            </w:r>
          </w:p>
          <w:p w:rsidR="00AD6379" w:rsidRPr="00AD6379" w:rsidRDefault="00AD6379">
            <w:pPr>
              <w:pStyle w:val="Heading2"/>
              <w:rPr>
                <w:lang w:val="pt-BR"/>
              </w:rPr>
            </w:pPr>
            <w:r w:rsidRPr="00AD6379">
              <w:rPr>
                <w:lang w:val="pt-BR"/>
              </w:rPr>
              <w:t>Estufa hidroponica V1.0</w:t>
            </w:r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3197"/>
              <w:gridCol w:w="3402"/>
            </w:tblGrid>
            <w:tr w:rsidR="00AD6379" w:rsidRPr="00A745E9" w:rsidTr="005D263C">
              <w:trPr>
                <w:trHeight w:val="2403"/>
              </w:trPr>
              <w:tc>
                <w:tcPr>
                  <w:tcW w:w="3095" w:type="dxa"/>
                </w:tcPr>
                <w:tbl>
                  <w:tblPr>
                    <w:tblpPr w:leftFromText="141" w:rightFromText="141" w:vertAnchor="page" w:horzAnchor="margin" w:tblpY="1"/>
                    <w:tblOverlap w:val="never"/>
                    <w:tblW w:w="3037" w:type="dxa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3037"/>
                  </w:tblGrid>
                  <w:tr w:rsidR="00AD6379" w:rsidTr="005D263C">
                    <w:trPr>
                      <w:trHeight w:val="1990"/>
                    </w:trPr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AD6379" w:rsidRDefault="005D263C" w:rsidP="00AD6379">
                        <w:pPr>
                          <w:pStyle w:val="Photo"/>
                        </w:pPr>
                        <w:r>
                          <w:object w:dxaOrig="4910" w:dyaOrig="5330">
                            <v:shape id="_x0000_i1030" type="#_x0000_t75" style="width:118.35pt;height:117.6pt" o:ole="">
                              <v:imagedata r:id="rId11" o:title=""/>
                            </v:shape>
                            <o:OLEObject Type="Embed" ProgID="PBrush" ShapeID="_x0000_i1030" DrawAspect="Content" ObjectID="_1591140017" r:id="rId12"/>
                          </w:object>
                        </w:r>
                      </w:p>
                    </w:tc>
                  </w:tr>
                </w:tbl>
                <w:p w:rsidR="00AD6379" w:rsidRDefault="00AD6379">
                  <w:pPr>
                    <w:pStyle w:val="NoSpacing"/>
                  </w:pPr>
                </w:p>
              </w:tc>
              <w:tc>
                <w:tcPr>
                  <w:tcW w:w="3533" w:type="dxa"/>
                </w:tcPr>
                <w:p w:rsidR="00AD6379" w:rsidRPr="00A745E9" w:rsidRDefault="00A745E9" w:rsidP="00A745E9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Unidade é capaz de criar um ambiente proprio para a germinação e crescimento de diversas plantas hidroponicas, possuindo acesso a wifi e app para controle e informação de sua preciosas hortaliças.</w:t>
                  </w:r>
                </w:p>
              </w:tc>
            </w:tr>
          </w:tbl>
          <w:p w:rsidR="00AD6379" w:rsidRDefault="00AD6379">
            <w:pPr>
              <w:pStyle w:val="Heading2"/>
            </w:pPr>
            <w:proofErr w:type="spellStart"/>
            <w:r>
              <w:t>Adaptador</w:t>
            </w:r>
            <w:proofErr w:type="spellEnd"/>
            <w:r>
              <w:t xml:space="preserve"> de </w:t>
            </w:r>
            <w:proofErr w:type="spellStart"/>
            <w:r>
              <w:t>germinação</w:t>
            </w:r>
            <w:proofErr w:type="spellEnd"/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32"/>
            </w:tblGrid>
            <w:tr w:rsidR="00AD6379" w:rsidRPr="00A745E9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AD6379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AD6379" w:rsidRDefault="00AD6379">
                        <w:pPr>
                          <w:pStyle w:val="Photo"/>
                        </w:pPr>
                        <w:r>
                          <w:rPr>
                            <w:lang w:val="pt-BR" w:eastAsia="pt-BR"/>
                          </w:rPr>
                          <w:drawing>
                            <wp:inline distT="0" distB="0" distL="0" distR="0" wp14:anchorId="390CCFAA" wp14:editId="3B87828D">
                              <wp:extent cx="1133475" cy="1142365"/>
                              <wp:effectExtent l="0" t="0" r="9525" b="635"/>
                              <wp:docPr id="10" name="Picture 10" descr="Closeup photo of an elegant dinner dish with artful plating 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7203" r="1673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3475" cy="11423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D6379" w:rsidRDefault="00AD6379"/>
              </w:tc>
              <w:tc>
                <w:tcPr>
                  <w:tcW w:w="4032" w:type="dxa"/>
                </w:tcPr>
                <w:p w:rsidR="00AD6379" w:rsidRPr="00A745E9" w:rsidRDefault="00A745E9" w:rsidP="0085686B">
                  <w:pPr>
                    <w:rPr>
                      <w:lang w:val="pt-BR"/>
                    </w:rPr>
                  </w:pPr>
                  <w:r w:rsidRPr="00A745E9">
                    <w:rPr>
                      <w:lang w:val="pt-BR"/>
                    </w:rPr>
                    <w:t>Adaptador para o crescimento inicial por sementes.</w:t>
                  </w:r>
                </w:p>
              </w:tc>
            </w:tr>
          </w:tbl>
          <w:p w:rsidR="00AD6379" w:rsidRDefault="00AD6379">
            <w:pPr>
              <w:pStyle w:val="Heading2"/>
            </w:pPr>
            <w:r w:rsidRPr="00AD6379">
              <w:rPr>
                <w:lang w:val="pt-BR"/>
              </w:rPr>
              <w:t>Filtro de car</w:t>
            </w:r>
            <w:proofErr w:type="spellStart"/>
            <w:r w:rsidR="00A745E9">
              <w:t>v</w:t>
            </w:r>
            <w:r>
              <w:t>ão</w:t>
            </w:r>
            <w:proofErr w:type="spellEnd"/>
            <w:r>
              <w:t xml:space="preserve"> </w:t>
            </w:r>
            <w:proofErr w:type="spellStart"/>
            <w:r>
              <w:t>ativado</w:t>
            </w:r>
            <w:proofErr w:type="spellEnd"/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60"/>
              <w:gridCol w:w="4032"/>
            </w:tblGrid>
            <w:tr w:rsidR="00AD6379" w:rsidRPr="00A745E9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1819"/>
                  </w:tblGrid>
                  <w:tr w:rsidR="00AD6379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AD6379" w:rsidRDefault="00AD6379">
                        <w:pPr>
                          <w:pStyle w:val="Photo"/>
                        </w:pPr>
                        <w:r>
                          <w:rPr>
                            <w:lang w:val="pt-BR" w:eastAsia="pt-BR"/>
                          </w:rPr>
                          <w:drawing>
                            <wp:inline distT="0" distB="0" distL="0" distR="0" wp14:anchorId="58A8343C" wp14:editId="47E8D9E8">
                              <wp:extent cx="1017767" cy="1017767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1027" cy="102102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D6379" w:rsidRDefault="00AD6379"/>
              </w:tc>
              <w:tc>
                <w:tcPr>
                  <w:tcW w:w="4032" w:type="dxa"/>
                </w:tcPr>
                <w:p w:rsidR="00AD6379" w:rsidRPr="00A745E9" w:rsidRDefault="00A745E9" w:rsidP="00A745E9">
                  <w:pPr>
                    <w:rPr>
                      <w:lang w:val="pt-BR"/>
                    </w:rPr>
                  </w:pPr>
                  <w:r w:rsidRPr="00A745E9">
                    <w:rPr>
                      <w:lang w:val="pt-BR"/>
                    </w:rPr>
                    <w:t>Filtro é vendido a parte</w:t>
                  </w:r>
                  <w:r>
                    <w:rPr>
                      <w:lang w:val="pt-BR"/>
                    </w:rPr>
                    <w:t xml:space="preserve"> e tem como finalidade suprimir odores as vezes indesejaveis de algumas especies plantadas.</w:t>
                  </w:r>
                </w:p>
              </w:tc>
            </w:tr>
          </w:tbl>
          <w:p w:rsidR="00AD6379" w:rsidRPr="00A745E9" w:rsidRDefault="00AD6379">
            <w:pPr>
              <w:rPr>
                <w:lang w:val="pt-BR"/>
              </w:rPr>
            </w:pPr>
          </w:p>
        </w:tc>
      </w:tr>
      <w:tr w:rsidR="009668D1" w:rsidTr="00AD6379">
        <w:trPr>
          <w:trHeight w:hRule="exact" w:val="504"/>
        </w:trPr>
        <w:tc>
          <w:tcPr>
            <w:tcW w:w="5423" w:type="dxa"/>
            <w:vAlign w:val="bottom"/>
          </w:tcPr>
          <w:p w:rsidR="00AD6379" w:rsidRPr="00A745E9" w:rsidRDefault="00AD6379">
            <w:pPr>
              <w:pStyle w:val="NoSpacing"/>
              <w:rPr>
                <w:rStyle w:val="PageNumber"/>
                <w:lang w:val="pt-BR"/>
              </w:rPr>
            </w:pPr>
          </w:p>
        </w:tc>
        <w:tc>
          <w:tcPr>
            <w:tcW w:w="379" w:type="dxa"/>
            <w:vAlign w:val="bottom"/>
          </w:tcPr>
          <w:p w:rsidR="00AD6379" w:rsidRPr="00A745E9" w:rsidRDefault="00AD6379">
            <w:pPr>
              <w:pStyle w:val="NoSpacing"/>
              <w:rPr>
                <w:lang w:val="pt-BR"/>
              </w:rPr>
            </w:pPr>
          </w:p>
        </w:tc>
        <w:tc>
          <w:tcPr>
            <w:tcW w:w="79" w:type="dxa"/>
            <w:vAlign w:val="bottom"/>
          </w:tcPr>
          <w:p w:rsidR="00AD6379" w:rsidRPr="00A745E9" w:rsidRDefault="00AD6379">
            <w:pPr>
              <w:pStyle w:val="NoSpacing"/>
              <w:rPr>
                <w:lang w:val="pt-BR"/>
              </w:rPr>
            </w:pPr>
          </w:p>
        </w:tc>
        <w:tc>
          <w:tcPr>
            <w:tcW w:w="1490" w:type="dxa"/>
          </w:tcPr>
          <w:p w:rsidR="00AD6379" w:rsidRPr="00A745E9" w:rsidRDefault="00AD6379">
            <w:pPr>
              <w:pStyle w:val="NoSpacing"/>
              <w:jc w:val="right"/>
              <w:rPr>
                <w:rStyle w:val="PageNumber"/>
                <w:lang w:val="pt-BR"/>
              </w:rPr>
            </w:pPr>
          </w:p>
        </w:tc>
        <w:tc>
          <w:tcPr>
            <w:tcW w:w="6741" w:type="dxa"/>
            <w:gridSpan w:val="2"/>
            <w:vAlign w:val="bottom"/>
          </w:tcPr>
          <w:p w:rsidR="00AD6379" w:rsidRDefault="00AD6379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5</w:t>
            </w:r>
          </w:p>
        </w:tc>
      </w:tr>
    </w:tbl>
    <w:p w:rsidR="00761DCE" w:rsidRDefault="00761DCE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6192"/>
        <w:gridCol w:w="864"/>
        <w:gridCol w:w="864"/>
        <w:gridCol w:w="6192"/>
      </w:tblGrid>
      <w:tr w:rsidR="00761DCE" w:rsidRPr="000917F7">
        <w:trPr>
          <w:trHeight w:hRule="exact" w:val="9792"/>
        </w:trPr>
        <w:tc>
          <w:tcPr>
            <w:tcW w:w="6192" w:type="dxa"/>
          </w:tcPr>
          <w:p w:rsidR="00761DCE" w:rsidRDefault="009668D1">
            <w:r>
              <w:lastRenderedPageBreak/>
              <w:t>? No problem! Those galleries give you the option to add your own.</w:t>
            </w:r>
          </w:p>
          <w:p w:rsidR="00761DCE" w:rsidRDefault="006B01DD">
            <w:pPr>
              <w:pStyle w:val="Heading2"/>
            </w:pPr>
            <w:proofErr w:type="spellStart"/>
            <w:r>
              <w:t>Garantia</w:t>
            </w:r>
            <w:proofErr w:type="spellEnd"/>
            <w:r>
              <w:t xml:space="preserve"> de 1 </w:t>
            </w:r>
            <w:proofErr w:type="spellStart"/>
            <w:r>
              <w:t>ano</w:t>
            </w:r>
            <w:proofErr w:type="spellEnd"/>
            <w:r>
              <w:t xml:space="preserve"> par</w:t>
            </w:r>
          </w:p>
          <w:p w:rsidR="00761DCE" w:rsidRDefault="009668D1">
            <w:r>
              <w:t>To replace any photo with your own, just right-click it and then click Change Picture.</w:t>
            </w:r>
          </w:p>
          <w:p w:rsidR="00761DCE" w:rsidRDefault="009668D1">
            <w:r>
              <w:t>If your photo is not a flawless fit for the space, you can crop it to fit in almost no time. Just select the picture and then, on the Picture Tools Format tab, click Crop.</w:t>
            </w:r>
          </w:p>
        </w:tc>
        <w:tc>
          <w:tcPr>
            <w:tcW w:w="864" w:type="dxa"/>
          </w:tcPr>
          <w:p w:rsidR="00761DCE" w:rsidRDefault="00761DCE">
            <w:pPr>
              <w:pStyle w:val="NoSpacing"/>
            </w:pPr>
          </w:p>
        </w:tc>
        <w:tc>
          <w:tcPr>
            <w:tcW w:w="864" w:type="dxa"/>
          </w:tcPr>
          <w:p w:rsidR="00761DCE" w:rsidRDefault="00761DCE">
            <w:pPr>
              <w:pStyle w:val="NoSpacing"/>
            </w:pPr>
          </w:p>
        </w:tc>
        <w:tc>
          <w:tcPr>
            <w:tcW w:w="6192" w:type="dxa"/>
          </w:tcPr>
          <w:p w:rsidR="00761DCE" w:rsidRPr="005D263C" w:rsidRDefault="005D263C">
            <w:pPr>
              <w:pStyle w:val="Heading1"/>
              <w:rPr>
                <w:lang w:val="pt-BR"/>
              </w:rPr>
            </w:pPr>
            <w:r w:rsidRPr="005D263C">
              <w:rPr>
                <w:lang w:val="pt-BR"/>
              </w:rPr>
              <w:t>Peças inclusas</w:t>
            </w:r>
          </w:p>
          <w:p w:rsidR="00761DCE" w:rsidRPr="005D263C" w:rsidRDefault="005D263C">
            <w:pPr>
              <w:pStyle w:val="Heading2"/>
              <w:rPr>
                <w:lang w:val="pt-BR"/>
              </w:rPr>
            </w:pPr>
            <w:r w:rsidRPr="005D263C">
              <w:rPr>
                <w:lang w:val="pt-BR"/>
              </w:rPr>
              <w:t>Tubos de suporte de plantas</w:t>
            </w:r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60"/>
              <w:gridCol w:w="4032"/>
            </w:tblGrid>
            <w:tr w:rsidR="00761DCE" w:rsidRPr="000917F7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1920"/>
                  </w:tblGrid>
                  <w:tr w:rsidR="00761DCE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761DCE" w:rsidRDefault="000917F7">
                        <w:pPr>
                          <w:pStyle w:val="Photo"/>
                        </w:pPr>
                        <w:r>
                          <w:object w:dxaOrig="3090" w:dyaOrig="3930">
                            <v:shape id="_x0000_i1027" type="#_x0000_t75" style="width:84.85pt;height:108.35pt" o:ole="">
                              <v:imagedata r:id="rId15" o:title=""/>
                            </v:shape>
                            <o:OLEObject Type="Embed" ProgID="PBrush" ShapeID="_x0000_i1027" DrawAspect="Content" ObjectID="_1591140018" r:id="rId16"/>
                          </w:object>
                        </w:r>
                      </w:p>
                    </w:tc>
                  </w:tr>
                </w:tbl>
                <w:p w:rsidR="00761DCE" w:rsidRDefault="00761DCE">
                  <w:pPr>
                    <w:pStyle w:val="NoSpacing"/>
                  </w:pPr>
                </w:p>
              </w:tc>
              <w:tc>
                <w:tcPr>
                  <w:tcW w:w="4032" w:type="dxa"/>
                </w:tcPr>
                <w:p w:rsidR="00761DCE" w:rsidRPr="000917F7" w:rsidRDefault="000917F7" w:rsidP="000917F7">
                  <w:pPr>
                    <w:rPr>
                      <w:lang w:val="pt-BR"/>
                    </w:rPr>
                  </w:pPr>
                  <w:r w:rsidRPr="000917F7">
                    <w:rPr>
                      <w:lang w:val="pt-BR"/>
                    </w:rPr>
                    <w:t>Tubos de 9x9,2x3 e 4x4 s</w:t>
                  </w:r>
                  <w:r>
                    <w:rPr>
                      <w:lang w:val="pt-BR"/>
                    </w:rPr>
                    <w:t>ão modelos disponiveis</w:t>
                  </w:r>
                  <w:r w:rsidR="001371D7">
                    <w:rPr>
                      <w:lang w:val="pt-BR"/>
                    </w:rPr>
                    <w:t xml:space="preserve"> de acordo com o tamanho da espécie</w:t>
                  </w:r>
                  <w:bookmarkStart w:id="0" w:name="_GoBack"/>
                  <w:bookmarkEnd w:id="0"/>
                  <w:r>
                    <w:rPr>
                      <w:lang w:val="pt-BR"/>
                    </w:rPr>
                    <w:t xml:space="preserve"> de planta pretendido.</w:t>
                  </w:r>
                </w:p>
              </w:tc>
            </w:tr>
          </w:tbl>
          <w:p w:rsidR="00761DCE" w:rsidRPr="00A745E9" w:rsidRDefault="00A745E9">
            <w:pPr>
              <w:pStyle w:val="Heading2"/>
              <w:rPr>
                <w:lang w:val="pt-BR"/>
              </w:rPr>
            </w:pPr>
            <w:r w:rsidRPr="00A745E9">
              <w:rPr>
                <w:lang w:val="pt-BR"/>
              </w:rPr>
              <w:t xml:space="preserve">App de </w:t>
            </w:r>
            <w:r w:rsidR="001371D7">
              <w:rPr>
                <w:lang w:val="pt-BR"/>
              </w:rPr>
              <w:t>controle e monitoramento a distâ</w:t>
            </w:r>
            <w:r w:rsidR="00B477A1">
              <w:rPr>
                <w:lang w:val="pt-BR"/>
              </w:rPr>
              <w:t>ncia.</w:t>
            </w:r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3660"/>
              <w:gridCol w:w="2532"/>
            </w:tblGrid>
            <w:tr w:rsidR="00761DCE" w:rsidRPr="00A745E9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3500"/>
                  </w:tblGrid>
                  <w:tr w:rsidR="00761DCE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761DCE" w:rsidRDefault="000917F7">
                        <w:pPr>
                          <w:pStyle w:val="Photo"/>
                        </w:pPr>
                        <w:r>
                          <w:object w:dxaOrig="6240" w:dyaOrig="3620">
                            <v:shape id="_x0000_i1028" type="#_x0000_t75" style="width:163.95pt;height:95.5pt" o:ole="">
                              <v:imagedata r:id="rId17" o:title=""/>
                            </v:shape>
                            <o:OLEObject Type="Embed" ProgID="PBrush" ShapeID="_x0000_i1028" DrawAspect="Content" ObjectID="_1591140019" r:id="rId18"/>
                          </w:object>
                        </w:r>
                      </w:p>
                    </w:tc>
                  </w:tr>
                </w:tbl>
                <w:p w:rsidR="00761DCE" w:rsidRDefault="00761DCE"/>
              </w:tc>
              <w:tc>
                <w:tcPr>
                  <w:tcW w:w="4032" w:type="dxa"/>
                </w:tcPr>
                <w:p w:rsidR="00761DCE" w:rsidRPr="00A745E9" w:rsidRDefault="00A745E9" w:rsidP="00A745E9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App Gratuito para download </w:t>
                  </w:r>
                  <w:r w:rsidRPr="00A745E9">
                    <w:rPr>
                      <w:lang w:val="pt-BR"/>
                    </w:rPr>
                    <w:t>que permitem o acompanhamento de dados vitais para o crescimento e vida de sua hortali</w:t>
                  </w:r>
                  <w:r w:rsidR="00B477A1">
                    <w:rPr>
                      <w:lang w:val="pt-BR"/>
                    </w:rPr>
                    <w:t>ça e controle de funções como troca de agua e movimento do plantario.</w:t>
                  </w:r>
                </w:p>
              </w:tc>
            </w:tr>
          </w:tbl>
          <w:p w:rsidR="00761DCE" w:rsidRDefault="000917F7">
            <w:pPr>
              <w:pStyle w:val="Heading2"/>
            </w:pPr>
            <w:proofErr w:type="spellStart"/>
            <w:r>
              <w:t>Lâmpada</w:t>
            </w:r>
            <w:proofErr w:type="spellEnd"/>
            <w:r>
              <w:t xml:space="preserve"> especial</w:t>
            </w:r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60"/>
              <w:gridCol w:w="4032"/>
            </w:tblGrid>
            <w:tr w:rsidR="00761DCE" w:rsidRPr="000917F7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1270"/>
                  </w:tblGrid>
                  <w:tr w:rsidR="00761DCE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761DCE" w:rsidRDefault="000917F7">
                        <w:pPr>
                          <w:pStyle w:val="Photo"/>
                        </w:pPr>
                        <w:r>
                          <w:object w:dxaOrig="2250" w:dyaOrig="2970">
                            <v:shape id="_x0000_i1029" type="#_x0000_t75" style="width:52.75pt;height:69.15pt" o:ole="">
                              <v:imagedata r:id="rId19" o:title=""/>
                            </v:shape>
                            <o:OLEObject Type="Embed" ProgID="PBrush" ShapeID="_x0000_i1029" DrawAspect="Content" ObjectID="_1591140020" r:id="rId20"/>
                          </w:object>
                        </w:r>
                      </w:p>
                    </w:tc>
                  </w:tr>
                </w:tbl>
                <w:p w:rsidR="00761DCE" w:rsidRDefault="00761DCE"/>
              </w:tc>
              <w:tc>
                <w:tcPr>
                  <w:tcW w:w="4032" w:type="dxa"/>
                </w:tcPr>
                <w:p w:rsidR="00761DCE" w:rsidRPr="000917F7" w:rsidRDefault="000917F7" w:rsidP="000917F7">
                  <w:pPr>
                    <w:rPr>
                      <w:lang w:val="pt-BR"/>
                    </w:rPr>
                  </w:pPr>
                  <w:r w:rsidRPr="000917F7">
                    <w:rPr>
                      <w:lang w:val="pt-BR"/>
                    </w:rPr>
                    <w:t>Incluso 1 lamapada led Full s</w:t>
                  </w:r>
                  <w:r>
                    <w:rPr>
                      <w:lang w:val="pt-BR"/>
                    </w:rPr>
                    <w:t>pectrum com ultravioleta que acelera o crescimento da planta e infravermelho que mata os germes nocivos ás hortaliças.</w:t>
                  </w:r>
                </w:p>
              </w:tc>
            </w:tr>
          </w:tbl>
          <w:p w:rsidR="00761DCE" w:rsidRPr="000917F7" w:rsidRDefault="00761DCE">
            <w:pPr>
              <w:rPr>
                <w:lang w:val="pt-BR"/>
              </w:rPr>
            </w:pPr>
          </w:p>
        </w:tc>
      </w:tr>
      <w:tr w:rsidR="00761DCE">
        <w:trPr>
          <w:trHeight w:hRule="exact" w:val="504"/>
        </w:trPr>
        <w:tc>
          <w:tcPr>
            <w:tcW w:w="6192" w:type="dxa"/>
            <w:vAlign w:val="bottom"/>
          </w:tcPr>
          <w:p w:rsidR="00761DCE" w:rsidRDefault="009668D1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4</w:t>
            </w:r>
          </w:p>
        </w:tc>
        <w:tc>
          <w:tcPr>
            <w:tcW w:w="864" w:type="dxa"/>
            <w:vAlign w:val="bottom"/>
          </w:tcPr>
          <w:p w:rsidR="00761DCE" w:rsidRDefault="00761DCE">
            <w:pPr>
              <w:pStyle w:val="NoSpacing"/>
            </w:pPr>
          </w:p>
        </w:tc>
        <w:tc>
          <w:tcPr>
            <w:tcW w:w="864" w:type="dxa"/>
            <w:vAlign w:val="bottom"/>
          </w:tcPr>
          <w:p w:rsidR="00761DCE" w:rsidRDefault="00761DCE">
            <w:pPr>
              <w:pStyle w:val="NoSpacing"/>
            </w:pPr>
          </w:p>
        </w:tc>
        <w:tc>
          <w:tcPr>
            <w:tcW w:w="6192" w:type="dxa"/>
            <w:vAlign w:val="bottom"/>
          </w:tcPr>
          <w:p w:rsidR="00761DCE" w:rsidRDefault="009668D1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1</w:t>
            </w:r>
          </w:p>
        </w:tc>
      </w:tr>
    </w:tbl>
    <w:p w:rsidR="00761DCE" w:rsidRDefault="00761DCE">
      <w:pPr>
        <w:pStyle w:val="NoSpacing"/>
      </w:pPr>
    </w:p>
    <w:tbl>
      <w:tblPr>
        <w:tblpPr w:leftFromText="141" w:rightFromText="141" w:horzAnchor="margin" w:tblpY="-3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6192"/>
        <w:gridCol w:w="864"/>
        <w:gridCol w:w="864"/>
        <w:gridCol w:w="6192"/>
      </w:tblGrid>
      <w:tr w:rsidR="00761DCE" w:rsidRPr="00B614A6" w:rsidTr="00B11250">
        <w:trPr>
          <w:trHeight w:hRule="exact" w:val="9792"/>
        </w:trPr>
        <w:tc>
          <w:tcPr>
            <w:tcW w:w="6192" w:type="dxa"/>
          </w:tcPr>
          <w:p w:rsidR="00761DCE" w:rsidRPr="005161DC" w:rsidRDefault="005D263C" w:rsidP="00B11250">
            <w:pPr>
              <w:pStyle w:val="Heading1"/>
              <w:rPr>
                <w:lang w:val="pt-BR"/>
              </w:rPr>
            </w:pPr>
            <w:r w:rsidRPr="005161DC">
              <w:rPr>
                <w:lang w:val="pt-BR"/>
              </w:rPr>
              <w:lastRenderedPageBreak/>
              <w:t>Iniciando</w:t>
            </w:r>
          </w:p>
          <w:p w:rsidR="00761DCE" w:rsidRDefault="005161DC" w:rsidP="00B11250">
            <w:pPr>
              <w:pStyle w:val="Heading2"/>
              <w:spacing w:before="180"/>
              <w:rPr>
                <w:lang w:val="pt-BR"/>
              </w:rPr>
            </w:pPr>
            <w:r w:rsidRPr="005161DC">
              <w:rPr>
                <w:lang w:val="pt-BR"/>
              </w:rPr>
              <w:t>Como Plantar?</w:t>
            </w:r>
          </w:p>
          <w:p w:rsidR="00B11250" w:rsidRDefault="00B11250" w:rsidP="00B11250">
            <w:pPr>
              <w:rPr>
                <w:lang w:val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EEE7EDB" wp14:editId="6E855047">
                  <wp:extent cx="954157" cy="14522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ownload (1)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937" cy="1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DCE" w:rsidRDefault="005161DC" w:rsidP="00B11250">
            <w:pPr>
              <w:rPr>
                <w:lang w:val="pt-BR"/>
              </w:rPr>
            </w:pPr>
            <w:r w:rsidRPr="005161DC">
              <w:rPr>
                <w:lang w:val="pt-BR"/>
              </w:rPr>
              <w:t>Utilize</w:t>
            </w:r>
            <w:r w:rsidR="009668D1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a amostra fornecida </w:t>
            </w:r>
            <w:r w:rsidRPr="005161DC">
              <w:rPr>
                <w:lang w:val="pt-BR"/>
              </w:rPr>
              <w:t xml:space="preserve"> </w:t>
            </w:r>
            <w:r>
              <w:rPr>
                <w:lang w:val="pt-BR"/>
              </w:rPr>
              <w:t>n</w:t>
            </w:r>
            <w:r w:rsidRPr="005161DC">
              <w:rPr>
                <w:lang w:val="pt-BR"/>
              </w:rPr>
              <w:t>o adaptador c</w:t>
            </w:r>
            <w:r w:rsidR="009668D1">
              <w:rPr>
                <w:lang w:val="pt-BR"/>
              </w:rPr>
              <w:t>om terra para iniciar a germina</w:t>
            </w:r>
            <w:r w:rsidRPr="005161DC">
              <w:rPr>
                <w:lang w:val="pt-BR"/>
              </w:rPr>
              <w:t>c</w:t>
            </w:r>
            <w:r>
              <w:rPr>
                <w:lang w:val="pt-BR"/>
              </w:rPr>
              <w:t>ão, plantar a semente com 0.5cm de profundidade e 3cm de distancia da proxima semente.</w:t>
            </w:r>
          </w:p>
          <w:p w:rsidR="005161DC" w:rsidRDefault="005161DC" w:rsidP="00B11250">
            <w:pPr>
              <w:spacing w:after="200" w:line="264" w:lineRule="auto"/>
              <w:rPr>
                <w:lang w:val="pt-BR"/>
              </w:rPr>
            </w:pPr>
            <w:r>
              <w:rPr>
                <w:lang w:val="pt-BR"/>
              </w:rPr>
              <w:t>Apos 25-30 dias estara pronta para ser replantada nos tubos de crescimento.</w:t>
            </w:r>
          </w:p>
          <w:p w:rsidR="005161DC" w:rsidRPr="005161DC" w:rsidRDefault="005161DC" w:rsidP="00B11250">
            <w:pPr>
              <w:spacing w:after="200" w:line="264" w:lineRule="auto"/>
              <w:rPr>
                <w:lang w:val="pt-BR"/>
              </w:rPr>
            </w:pPr>
            <w:r>
              <w:rPr>
                <w:lang w:val="pt-BR"/>
              </w:rPr>
              <w:t>Apos 75-80 dias estará em um tamanho proprio para ser consumido.</w:t>
            </w:r>
          </w:p>
          <w:p w:rsidR="00761DCE" w:rsidRPr="005161DC" w:rsidRDefault="00B11250" w:rsidP="00B11250">
            <w:pPr>
              <w:pStyle w:val="Heading2"/>
              <w:rPr>
                <w:lang w:val="pt-BR"/>
              </w:rPr>
            </w:pPr>
            <w:r>
              <w:rPr>
                <w:lang w:val="pt-BR"/>
              </w:rPr>
              <w:t>Como configurar seu Plantá</w:t>
            </w:r>
            <w:r w:rsidR="005161DC" w:rsidRPr="005161DC">
              <w:rPr>
                <w:lang w:val="pt-BR"/>
              </w:rPr>
              <w:t>rio</w:t>
            </w:r>
          </w:p>
          <w:p w:rsidR="00B11250" w:rsidRDefault="00B11250" w:rsidP="00B11250">
            <w:pPr>
              <w:spacing w:after="200" w:line="264" w:lineRule="auto"/>
              <w:rPr>
                <w:lang w:val="pt-BR"/>
              </w:rPr>
            </w:pPr>
            <w:r>
              <w:rPr>
                <w:lang w:val="pt-BR"/>
              </w:rPr>
              <w:t>1-</w:t>
            </w:r>
            <w:r w:rsidR="005161DC" w:rsidRPr="005161DC">
              <w:rPr>
                <w:lang w:val="pt-BR"/>
              </w:rPr>
              <w:t xml:space="preserve">Ligue a entrada de agua em  uma </w:t>
            </w:r>
            <w:r w:rsidR="005161DC">
              <w:rPr>
                <w:lang w:val="pt-BR"/>
              </w:rPr>
              <w:t>fonte</w:t>
            </w:r>
            <w:r w:rsidR="005161DC" w:rsidRPr="005161DC">
              <w:rPr>
                <w:lang w:val="pt-BR"/>
              </w:rPr>
              <w:t xml:space="preserve"> de agua em sua residencia</w:t>
            </w:r>
            <w:r w:rsidR="009668D1" w:rsidRPr="005161DC">
              <w:rPr>
                <w:lang w:val="pt-BR"/>
              </w:rPr>
              <w:t xml:space="preserve">. </w:t>
            </w:r>
          </w:p>
          <w:p w:rsidR="00761DCE" w:rsidRPr="005161DC" w:rsidRDefault="00B11250" w:rsidP="00B11250">
            <w:pPr>
              <w:spacing w:after="200" w:line="264" w:lineRule="auto"/>
              <w:rPr>
                <w:lang w:val="pt-BR"/>
              </w:rPr>
            </w:pPr>
            <w:r>
              <w:rPr>
                <w:lang w:val="pt-BR"/>
              </w:rPr>
              <w:t>2-</w:t>
            </w:r>
            <w:r w:rsidR="005161DC">
              <w:rPr>
                <w:lang w:val="pt-BR"/>
              </w:rPr>
              <w:t>Instale a lampada no bocal central e caso necessario utilize os bocais secundarios para ampliar a suprimento de luz da planta.</w:t>
            </w:r>
          </w:p>
        </w:tc>
        <w:tc>
          <w:tcPr>
            <w:tcW w:w="864" w:type="dxa"/>
          </w:tcPr>
          <w:p w:rsidR="00761DCE" w:rsidRPr="005161DC" w:rsidRDefault="00761DCE" w:rsidP="00B11250">
            <w:pPr>
              <w:pStyle w:val="NoSpacing"/>
              <w:rPr>
                <w:lang w:val="pt-BR"/>
              </w:rPr>
            </w:pPr>
          </w:p>
        </w:tc>
        <w:tc>
          <w:tcPr>
            <w:tcW w:w="864" w:type="dxa"/>
          </w:tcPr>
          <w:p w:rsidR="00761DCE" w:rsidRPr="005161DC" w:rsidRDefault="00761DCE" w:rsidP="00B11250">
            <w:pPr>
              <w:pStyle w:val="NoSpacing"/>
              <w:rPr>
                <w:lang w:val="pt-BR"/>
              </w:rPr>
            </w:pPr>
          </w:p>
        </w:tc>
        <w:tc>
          <w:tcPr>
            <w:tcW w:w="6192" w:type="dxa"/>
          </w:tcPr>
          <w:p w:rsidR="00761DCE" w:rsidRDefault="005161DC" w:rsidP="00B11250">
            <w:pPr>
              <w:rPr>
                <w:lang w:val="pt-BR"/>
              </w:rPr>
            </w:pPr>
            <w:r>
              <w:rPr>
                <w:lang w:val="pt-BR"/>
              </w:rPr>
              <w:t>Ligue o equipamento na tomada se atentando para o modelo 110V ou 220V.</w:t>
            </w:r>
          </w:p>
          <w:p w:rsidR="009668D1" w:rsidRDefault="009668D1" w:rsidP="00B11250">
            <w:pPr>
              <w:rPr>
                <w:lang w:val="pt-BR"/>
              </w:rPr>
            </w:pPr>
            <w:r>
              <w:rPr>
                <w:lang w:val="pt-BR"/>
              </w:rPr>
              <w:t>3-forneça os nutrientes solidos no reservatorio</w:t>
            </w:r>
          </w:p>
          <w:p w:rsidR="009668D1" w:rsidRDefault="009668D1" w:rsidP="00B11250">
            <w:pPr>
              <w:rPr>
                <w:lang w:val="pt-BR"/>
              </w:rPr>
            </w:pPr>
            <w:r>
              <w:rPr>
                <w:lang w:val="pt-BR"/>
              </w:rPr>
              <w:t>4-Baixe o App e acompanhe sua plantação em qualquer lugar.</w:t>
            </w:r>
          </w:p>
          <w:p w:rsidR="00AF09F1" w:rsidRPr="005161DC" w:rsidRDefault="00AF09F1" w:rsidP="00B11250">
            <w:pPr>
              <w:rPr>
                <w:lang w:val="pt-BR"/>
              </w:rPr>
            </w:pPr>
          </w:p>
          <w:p w:rsidR="00761DCE" w:rsidRPr="005D263C" w:rsidRDefault="0085686B" w:rsidP="00B11250">
            <w:pPr>
              <w:pStyle w:val="Heading1"/>
              <w:spacing w:before="480"/>
              <w:rPr>
                <w:lang w:val="pt-BR"/>
              </w:rPr>
            </w:pPr>
            <w:r>
              <w:rPr>
                <w:lang w:val="pt-BR"/>
              </w:rPr>
              <w:t>Estufa hidropônica</w:t>
            </w:r>
          </w:p>
          <w:p w:rsidR="00761DCE" w:rsidRPr="00B614A6" w:rsidRDefault="0085686B" w:rsidP="00B11250">
            <w:pPr>
              <w:rPr>
                <w:lang w:val="pt-BR"/>
              </w:rPr>
            </w:pPr>
            <w:r>
              <w:rPr>
                <w:lang w:val="pt-BR"/>
              </w:rPr>
              <w:t>Desenho tecnico com dados na imagem</w:t>
            </w:r>
          </w:p>
        </w:tc>
      </w:tr>
      <w:tr w:rsidR="00761DCE" w:rsidTr="00B11250">
        <w:trPr>
          <w:trHeight w:hRule="exact" w:val="504"/>
        </w:trPr>
        <w:tc>
          <w:tcPr>
            <w:tcW w:w="6192" w:type="dxa"/>
            <w:vAlign w:val="bottom"/>
          </w:tcPr>
          <w:p w:rsidR="00761DCE" w:rsidRDefault="009668D1" w:rsidP="00B11250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2</w:t>
            </w:r>
          </w:p>
        </w:tc>
        <w:tc>
          <w:tcPr>
            <w:tcW w:w="864" w:type="dxa"/>
            <w:vAlign w:val="bottom"/>
          </w:tcPr>
          <w:p w:rsidR="00761DCE" w:rsidRDefault="00761DCE" w:rsidP="00B11250">
            <w:pPr>
              <w:pStyle w:val="NoSpacing"/>
            </w:pPr>
          </w:p>
        </w:tc>
        <w:tc>
          <w:tcPr>
            <w:tcW w:w="864" w:type="dxa"/>
            <w:vAlign w:val="bottom"/>
          </w:tcPr>
          <w:p w:rsidR="00761DCE" w:rsidRDefault="00761DCE" w:rsidP="00B11250">
            <w:pPr>
              <w:pStyle w:val="NoSpacing"/>
            </w:pPr>
          </w:p>
        </w:tc>
        <w:tc>
          <w:tcPr>
            <w:tcW w:w="6192" w:type="dxa"/>
            <w:vAlign w:val="bottom"/>
          </w:tcPr>
          <w:p w:rsidR="00761DCE" w:rsidRDefault="009668D1" w:rsidP="00B11250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3</w:t>
            </w:r>
          </w:p>
        </w:tc>
      </w:tr>
    </w:tbl>
    <w:p w:rsidR="00761DCE" w:rsidRDefault="00761DCE">
      <w:pPr>
        <w:pStyle w:val="NoSpacing"/>
      </w:pPr>
    </w:p>
    <w:sectPr w:rsidR="00761DCE">
      <w:pgSz w:w="15840" w:h="12240" w:orient="landscape"/>
      <w:pgMar w:top="1224" w:right="864" w:bottom="432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84C6A8A"/>
    <w:lvl w:ilvl="0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B62"/>
    <w:rsid w:val="000917F7"/>
    <w:rsid w:val="000B376F"/>
    <w:rsid w:val="001371D7"/>
    <w:rsid w:val="00355158"/>
    <w:rsid w:val="005161DC"/>
    <w:rsid w:val="005D0B62"/>
    <w:rsid w:val="005D263C"/>
    <w:rsid w:val="006B01DD"/>
    <w:rsid w:val="00761DCE"/>
    <w:rsid w:val="0085686B"/>
    <w:rsid w:val="009668D1"/>
    <w:rsid w:val="00A745E9"/>
    <w:rsid w:val="00AD6379"/>
    <w:rsid w:val="00AF09F1"/>
    <w:rsid w:val="00B11250"/>
    <w:rsid w:val="00B477A1"/>
    <w:rsid w:val="00B6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DCFBFB-B370-48FE-A349-B5317373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480" w:line="240" w:lineRule="auto"/>
      <w:contextualSpacing/>
      <w:outlineLvl w:val="0"/>
    </w:pPr>
    <w:rPr>
      <w:rFonts w:asciiTheme="majorHAnsi" w:eastAsiaTheme="majorEastAsia" w:hAnsiTheme="majorHAnsi" w:cstheme="majorBidi"/>
      <w:sz w:val="58"/>
      <w:szCs w:val="5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80" w:after="120"/>
      <w:contextualSpacing/>
      <w:outlineLvl w:val="1"/>
    </w:pPr>
    <w:rPr>
      <w:rFonts w:asciiTheme="majorHAnsi" w:eastAsiaTheme="majorEastAsia" w:hAnsiTheme="majorHAnsi" w:cstheme="majorBidi"/>
      <w:b/>
      <w:bCs/>
      <w:color w:val="E3A625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E3A625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pPr>
      <w:spacing w:line="216" w:lineRule="auto"/>
      <w:contextualSpacing/>
    </w:pPr>
    <w:rPr>
      <w:rFonts w:asciiTheme="majorHAnsi" w:eastAsiaTheme="majorEastAsia" w:hAnsiTheme="majorHAnsi" w:cstheme="majorBidi"/>
      <w:kern w:val="28"/>
      <w:sz w:val="88"/>
      <w:szCs w:val="8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kern w:val="28"/>
      <w:sz w:val="88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before="60" w:after="0" w:line="240" w:lineRule="auto"/>
    </w:pPr>
    <w:rPr>
      <w:b/>
      <w:bCs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E3A625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pPr>
      <w:spacing w:before="120" w:after="0" w:line="240" w:lineRule="auto"/>
      <w:contextualSpacing/>
    </w:pPr>
    <w:rPr>
      <w:b/>
      <w:bCs/>
      <w:caps/>
      <w:color w:val="E3A625" w:themeColor="accent1"/>
      <w:sz w:val="40"/>
      <w:szCs w:val="40"/>
    </w:rPr>
  </w:style>
  <w:style w:type="paragraph" w:styleId="ListBullet">
    <w:name w:val="List Bullet"/>
    <w:basedOn w:val="Normal"/>
    <w:uiPriority w:val="2"/>
    <w:unhideWhenUsed/>
    <w:qFormat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58"/>
      <w:szCs w:val="5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color w:val="E3A625" w:themeColor="accent1"/>
    </w:rPr>
  </w:style>
  <w:style w:type="paragraph" w:customStyle="1" w:styleId="ContactInfo">
    <w:name w:val="Contact Info"/>
    <w:basedOn w:val="Normal"/>
    <w:uiPriority w:val="4"/>
    <w:qFormat/>
    <w:pPr>
      <w:contextualSpacing/>
    </w:pPr>
  </w:style>
  <w:style w:type="paragraph" w:styleId="TOCHeading">
    <w:name w:val="TOC Heading"/>
    <w:basedOn w:val="Heading1"/>
    <w:next w:val="Normal"/>
    <w:uiPriority w:val="9"/>
    <w:unhideWhenUsed/>
    <w:qFormat/>
    <w:pPr>
      <w:outlineLvl w:val="9"/>
    </w:pPr>
  </w:style>
  <w:style w:type="paragraph" w:styleId="TOC2">
    <w:name w:val="toc 2"/>
    <w:basedOn w:val="TOC1"/>
    <w:next w:val="Normal"/>
    <w:autoRedefine/>
    <w:uiPriority w:val="10"/>
    <w:unhideWhenUsed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unhideWhenUsed/>
    <w:qFormat/>
    <w:pPr>
      <w:tabs>
        <w:tab w:val="right" w:leader="dot" w:pos="6120"/>
      </w:tabs>
      <w:spacing w:after="100"/>
    </w:pPr>
  </w:style>
  <w:style w:type="character" w:customStyle="1" w:styleId="Heading5Char">
    <w:name w:val="Heading 5 Char"/>
    <w:basedOn w:val="DefaultParagraphFont"/>
    <w:link w:val="Heading5"/>
    <w:uiPriority w:val="99"/>
    <w:semiHidden/>
    <w:rPr>
      <w:rFonts w:asciiTheme="majorHAnsi" w:eastAsiaTheme="majorEastAsia" w:hAnsiTheme="majorHAnsi" w:cstheme="majorBidi"/>
    </w:rPr>
  </w:style>
  <w:style w:type="character" w:customStyle="1" w:styleId="TOCNumbers">
    <w:name w:val="TOC Numbers"/>
    <w:basedOn w:val="DefaultParagraphFont"/>
    <w:uiPriority w:val="11"/>
    <w:qFormat/>
    <w:rPr>
      <w:b/>
      <w:bCs/>
      <w:color w:val="E3A625" w:themeColor="accent1"/>
      <w:sz w:val="28"/>
      <w:szCs w:val="28"/>
    </w:rPr>
  </w:style>
  <w:style w:type="character" w:styleId="PageNumber">
    <w:name w:val="page number"/>
    <w:basedOn w:val="DefaultParagraphFont"/>
    <w:uiPriority w:val="12"/>
    <w:unhideWhenUsed/>
    <w:qFormat/>
    <w:rPr>
      <w:b/>
      <w:bCs/>
      <w:color w:val="E3A625" w:themeColor="accent1"/>
    </w:rPr>
  </w:style>
  <w:style w:type="paragraph" w:styleId="Quote">
    <w:name w:val="Quote"/>
    <w:basedOn w:val="Normal"/>
    <w:next w:val="Normal"/>
    <w:link w:val="QuoteChar"/>
    <w:uiPriority w:val="2"/>
    <w:unhideWhenUsed/>
    <w:qFormat/>
    <w:pPr>
      <w:pBdr>
        <w:top w:val="single" w:sz="8" w:space="10" w:color="E3A625" w:themeColor="accent1"/>
        <w:left w:val="single" w:sz="8" w:space="14" w:color="FFFFFF" w:themeColor="background1"/>
        <w:bottom w:val="single" w:sz="8" w:space="10" w:color="E3A625" w:themeColor="accent1"/>
        <w:right w:val="single" w:sz="8" w:space="14" w:color="FFFFFF" w:themeColor="background1"/>
      </w:pBdr>
      <w:spacing w:before="280" w:after="280" w:line="264" w:lineRule="auto"/>
      <w:ind w:left="288" w:right="288"/>
    </w:pPr>
    <w:rPr>
      <w:i/>
      <w:iCs/>
      <w:color w:val="404040" w:themeColor="text1" w:themeTint="BF"/>
      <w:sz w:val="34"/>
      <w:szCs w:val="34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404040" w:themeColor="text1" w:themeTint="BF"/>
      <w:sz w:val="34"/>
      <w:szCs w:val="34"/>
    </w:rPr>
  </w:style>
  <w:style w:type="table" w:customStyle="1" w:styleId="Calendar1">
    <w:name w:val="Calendar 1"/>
    <w:basedOn w:val="TableNormal"/>
    <w:uiPriority w:val="99"/>
    <w:qFormat/>
    <w:pPr>
      <w:spacing w:after="0" w:line="240" w:lineRule="auto"/>
    </w:pPr>
    <w:rPr>
      <w:color w:val="auto"/>
      <w:sz w:val="22"/>
      <w:szCs w:val="22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Caption">
    <w:name w:val="caption"/>
    <w:basedOn w:val="Normal"/>
    <w:next w:val="Normal"/>
    <w:uiPriority w:val="35"/>
    <w:unhideWhenUsed/>
    <w:qFormat/>
    <w:pPr>
      <w:spacing w:before="40" w:after="40" w:line="264" w:lineRule="auto"/>
      <w:contextualSpacing/>
    </w:pPr>
    <w:rPr>
      <w:i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oleObject" Target="embeddings/oleObject5.bin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7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iron%20Filthy\AppData\Roaming\Microsoft\Templates\Bookl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FB2528E99454FC7BC3637816E3AE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5DC9-EF74-423B-ABD8-ECEC24A14A07}"/>
      </w:docPartPr>
      <w:docPartBody>
        <w:p w:rsidR="00C51CD9" w:rsidRDefault="00C51CD9">
          <w:pPr>
            <w:pStyle w:val="CFB2528E99454FC7BC3637816E3AE8D5"/>
          </w:pPr>
          <w:r>
            <w:t>[Street Address]</w:t>
          </w:r>
          <w:r>
            <w:br/>
            <w:t>[City, ST  ZIP Code]</w:t>
          </w:r>
        </w:p>
      </w:docPartBody>
    </w:docPart>
    <w:docPart>
      <w:docPartPr>
        <w:name w:val="5D87C18A9E5D429E91DB714FA60C40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4DB34-B583-4B66-94AF-B783BCC613B8}"/>
      </w:docPartPr>
      <w:docPartBody>
        <w:p w:rsidR="00C51CD9" w:rsidRDefault="00C51CD9">
          <w:pPr>
            <w:pStyle w:val="5D87C18A9E5D429E91DB714FA60C402D"/>
          </w:pPr>
          <w:r>
            <w:t>[Company Name]</w:t>
          </w:r>
        </w:p>
      </w:docPartBody>
    </w:docPart>
    <w:docPart>
      <w:docPartPr>
        <w:name w:val="9E16A7FF7FB348708D32614C804A5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63ECC-F1C0-4556-A1BA-49364A2559B3}"/>
      </w:docPartPr>
      <w:docPartBody>
        <w:p w:rsidR="00C51CD9" w:rsidRDefault="00C51CD9">
          <w:pPr>
            <w:pStyle w:val="9E16A7FF7FB348708D32614C804A5499"/>
          </w:pPr>
          <w:r>
            <w:t>[Subtitle]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D9"/>
    <w:rsid w:val="00C5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5387903536419F8CFBF8D1E8650814">
    <w:name w:val="DE5387903536419F8CFBF8D1E8650814"/>
  </w:style>
  <w:style w:type="paragraph" w:customStyle="1" w:styleId="CFB2528E99454FC7BC3637816E3AE8D5">
    <w:name w:val="CFB2528E99454FC7BC3637816E3AE8D5"/>
  </w:style>
  <w:style w:type="paragraph" w:customStyle="1" w:styleId="C595EB9445FE4F7DBC0F2C25B1AFEE3A">
    <w:name w:val="C595EB9445FE4F7DBC0F2C25B1AFEE3A"/>
  </w:style>
  <w:style w:type="paragraph" w:customStyle="1" w:styleId="8F4D0C0BFA564234A4D9DF9CF31382F8">
    <w:name w:val="8F4D0C0BFA564234A4D9DF9CF31382F8"/>
  </w:style>
  <w:style w:type="paragraph" w:customStyle="1" w:styleId="7F949E5521834074A81851BCDFC955AD">
    <w:name w:val="7F949E5521834074A81851BCDFC955AD"/>
  </w:style>
  <w:style w:type="paragraph" w:customStyle="1" w:styleId="5D87C18A9E5D429E91DB714FA60C402D">
    <w:name w:val="5D87C18A9E5D429E91DB714FA60C402D"/>
  </w:style>
  <w:style w:type="paragraph" w:customStyle="1" w:styleId="E65AB6DEC50C4F00B6BB9A32F0F0D35D">
    <w:name w:val="E65AB6DEC50C4F00B6BB9A32F0F0D35D"/>
  </w:style>
  <w:style w:type="paragraph" w:customStyle="1" w:styleId="9E16A7FF7FB348708D32614C804A5499">
    <w:name w:val="9E16A7FF7FB348708D32614C804A5499"/>
  </w:style>
  <w:style w:type="paragraph" w:customStyle="1" w:styleId="B2B0F90D76EA449FBC7CF0D8E5C8DEE9">
    <w:name w:val="B2B0F90D76EA449FBC7CF0D8E5C8DEE9"/>
  </w:style>
  <w:style w:type="paragraph" w:customStyle="1" w:styleId="9B885A81E4C64571A13FACBF5EFA55D0">
    <w:name w:val="9B885A81E4C64571A13FACBF5EFA55D0"/>
  </w:style>
  <w:style w:type="paragraph" w:customStyle="1" w:styleId="C163B71DF37548999846C75951FDDB11">
    <w:name w:val="C163B71DF37548999846C75951FDDB11"/>
  </w:style>
  <w:style w:type="paragraph" w:customStyle="1" w:styleId="B6983D4B161A410E8E104F67E3EDBBE7">
    <w:name w:val="B6983D4B161A410E8E104F67E3EDBBE7"/>
  </w:style>
  <w:style w:type="paragraph" w:customStyle="1" w:styleId="D9BF27F9B78246EDA764DC04D4D62496">
    <w:name w:val="D9BF27F9B78246EDA764DC04D4D62496"/>
  </w:style>
  <w:style w:type="paragraph" w:customStyle="1" w:styleId="F79BFDE83EF84FAB948DC782C4E27537">
    <w:name w:val="F79BFDE83EF84FAB948DC782C4E27537"/>
  </w:style>
  <w:style w:type="paragraph" w:customStyle="1" w:styleId="8C619433D331485180FE5EECA2F73DCD">
    <w:name w:val="8C619433D331485180FE5EECA2F73DCD"/>
  </w:style>
  <w:style w:type="paragraph" w:customStyle="1" w:styleId="A8E46E14823C49AFAE21867CC492DB80">
    <w:name w:val="A8E46E14823C49AFAE21867CC492DB80"/>
  </w:style>
  <w:style w:type="paragraph" w:customStyle="1" w:styleId="6DCA8E5586E5462CBBC7398C2D224421">
    <w:name w:val="6DCA8E5586E5462CBBC7398C2D224421"/>
  </w:style>
  <w:style w:type="paragraph" w:customStyle="1" w:styleId="CD44ACD8C69348FCBDDB75BEFFB89049">
    <w:name w:val="CD44ACD8C69348FCBDDB75BEFFB89049"/>
  </w:style>
  <w:style w:type="paragraph" w:customStyle="1" w:styleId="FE6D6440182D42D0A64D920F99BDAD5E">
    <w:name w:val="FE6D6440182D42D0A64D920F99BDAD5E"/>
  </w:style>
  <w:style w:type="paragraph" w:customStyle="1" w:styleId="697A52C97565481396722F51DD71FF89">
    <w:name w:val="697A52C97565481396722F51DD71FF89"/>
  </w:style>
  <w:style w:type="paragraph" w:customStyle="1" w:styleId="582E3AB3684140FB987DC0024480A132">
    <w:name w:val="582E3AB3684140FB987DC0024480A132"/>
    <w:rsid w:val="00C51CD9"/>
  </w:style>
  <w:style w:type="paragraph" w:customStyle="1" w:styleId="F032511E97DC4195B54178D7BDEE02DD">
    <w:name w:val="F032511E97DC4195B54178D7BDEE02DD"/>
    <w:rsid w:val="00C51CD9"/>
  </w:style>
  <w:style w:type="paragraph" w:customStyle="1" w:styleId="7DEE3208320A48619558B8D7FFF516D1">
    <w:name w:val="7DEE3208320A48619558B8D7FFF516D1"/>
    <w:rsid w:val="00C51CD9"/>
  </w:style>
  <w:style w:type="paragraph" w:customStyle="1" w:styleId="36D82E915DBD4EBFB2F909B3150E83D4">
    <w:name w:val="36D82E915DBD4EBFB2F909B3150E83D4"/>
    <w:rsid w:val="00C51CD9"/>
  </w:style>
  <w:style w:type="paragraph" w:customStyle="1" w:styleId="12FE5CA7A1284B4693ABFB635B7DCE4F">
    <w:name w:val="12FE5CA7A1284B4693ABFB635B7DCE4F"/>
    <w:rsid w:val="00C51CD9"/>
  </w:style>
  <w:style w:type="paragraph" w:customStyle="1" w:styleId="B37AF9562BA04B04A5A9E1FC06D9D79A">
    <w:name w:val="B37AF9562BA04B04A5A9E1FC06D9D79A"/>
    <w:rsid w:val="00C51CD9"/>
  </w:style>
  <w:style w:type="paragraph" w:customStyle="1" w:styleId="3714805FC75947359094ECA08C1EA128">
    <w:name w:val="3714805FC75947359094ECA08C1EA128"/>
    <w:rsid w:val="00C51CD9"/>
  </w:style>
  <w:style w:type="paragraph" w:customStyle="1" w:styleId="B97D4765033B4F5EA417FA429FB4A6E5">
    <w:name w:val="B97D4765033B4F5EA417FA429FB4A6E5"/>
    <w:rsid w:val="00C51CD9"/>
  </w:style>
  <w:style w:type="paragraph" w:customStyle="1" w:styleId="4A4C25F9B2D04C2C9B6FCBD58F333D2A">
    <w:name w:val="4A4C25F9B2D04C2C9B6FCBD58F333D2A"/>
    <w:rsid w:val="00C51CD9"/>
  </w:style>
  <w:style w:type="paragraph" w:customStyle="1" w:styleId="FF10E9051855428EAA2A2DBE1A253D90">
    <w:name w:val="FF10E9051855428EAA2A2DBE1A253D90"/>
    <w:rsid w:val="00C51CD9"/>
  </w:style>
  <w:style w:type="paragraph" w:customStyle="1" w:styleId="1B2C3065DB734E53854AF342382DF869">
    <w:name w:val="1B2C3065DB734E53854AF342382DF869"/>
    <w:rsid w:val="00C51CD9"/>
  </w:style>
  <w:style w:type="paragraph" w:customStyle="1" w:styleId="1D83C08E102448BD886E83F9908F7199">
    <w:name w:val="1D83C08E102448BD886E83F9908F7199"/>
    <w:rsid w:val="00C51C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oklet">
      <a:dk1>
        <a:sysClr val="windowText" lastClr="000000"/>
      </a:dk1>
      <a:lt1>
        <a:sysClr val="window" lastClr="FFFFFF"/>
      </a:lt1>
      <a:dk2>
        <a:srgbClr val="323232"/>
      </a:dk2>
      <a:lt2>
        <a:srgbClr val="E6E6E6"/>
      </a:lt2>
      <a:accent1>
        <a:srgbClr val="E3A625"/>
      </a:accent1>
      <a:accent2>
        <a:srgbClr val="6D7483"/>
      </a:accent2>
      <a:accent3>
        <a:srgbClr val="D16349"/>
      </a:accent3>
      <a:accent4>
        <a:srgbClr val="4F8797"/>
      </a:accent4>
      <a:accent5>
        <a:srgbClr val="7F6C60"/>
      </a:accent5>
      <a:accent6>
        <a:srgbClr val="638865"/>
      </a:accent6>
      <a:hlink>
        <a:srgbClr val="4F8797"/>
      </a:hlink>
      <a:folHlink>
        <a:srgbClr val="6D7483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Gama,Brasília,DF,CNPJ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419A4-A49B-4AB2-9300-8DAC9AA1D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912992-DAB2-4293-9534-54C410B7B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Booklet.dotx</Template>
  <TotalTime>1</TotalTime>
  <Pages>4</Pages>
  <Words>453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Projetos integrados industria brasileira</Company>
  <LinksUpToDate>false</LinksUpToDate>
  <CharactersWithSpaces>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Mairon Cruvinel</dc:creator>
  <cp:keywords/>
  <dc:description/>
  <cp:lastModifiedBy>Mairon Cruvinel</cp:lastModifiedBy>
  <cp:revision>2</cp:revision>
  <dcterms:created xsi:type="dcterms:W3CDTF">2018-06-22T05:34:00Z</dcterms:created>
  <dcterms:modified xsi:type="dcterms:W3CDTF">2018-06-22T05:34:00Z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TC040096789991</vt:lpwstr>
  </property>
</Properties>
</file>